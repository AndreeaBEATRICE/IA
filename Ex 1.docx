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0F9E0" w14:textId="77777777" w:rsidR="00383C60" w:rsidRDefault="00000000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Ex 1:</w:t>
      </w:r>
    </w:p>
    <w:p w14:paraId="409ED846" w14:textId="77777777" w:rsidR="00383C60" w:rsidRDefault="00000000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a.</w:t>
      </w:r>
    </w:p>
    <w:p w14:paraId="28DBBD5D" w14:textId="77777777" w:rsidR="00383C60" w:rsidRDefault="00383C60"/>
    <w:p w14:paraId="10FC5AA6" w14:textId="77777777" w:rsidR="00383C60" w:rsidRDefault="00000000">
      <w:pPr>
        <w:jc w:val="center"/>
      </w:pPr>
      <w:r>
        <w:rPr>
          <w:noProof/>
        </w:rPr>
        <w:drawing>
          <wp:inline distT="0" distB="0" distL="0" distR="0" wp14:anchorId="31A60A32" wp14:editId="49E1F655">
            <wp:extent cx="3941621" cy="4707203"/>
            <wp:effectExtent l="0" t="0" r="1729" b="0"/>
            <wp:docPr id="1" name="Imagine 1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621" cy="4707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C2E5F2F" w14:textId="77777777" w:rsidR="00383C60" w:rsidRDefault="00000000">
      <w:pPr>
        <w:jc w:val="center"/>
      </w:pPr>
      <w:r>
        <w:rPr>
          <w:noProof/>
        </w:rPr>
        <w:drawing>
          <wp:inline distT="0" distB="0" distL="0" distR="0" wp14:anchorId="7CB3F05E" wp14:editId="1E195005">
            <wp:extent cx="4040569" cy="1927472"/>
            <wp:effectExtent l="0" t="0" r="0" b="0"/>
            <wp:docPr id="2" name="Imagine 2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569" cy="19274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064F7C" w14:textId="77777777" w:rsidR="00383C60" w:rsidRDefault="00383C60">
      <w:pPr>
        <w:jc w:val="center"/>
      </w:pPr>
    </w:p>
    <w:p w14:paraId="3F2437D7" w14:textId="77777777" w:rsidR="00383C60" w:rsidRDefault="00000000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b.</w:t>
      </w:r>
    </w:p>
    <w:p w14:paraId="6B7F0D3E" w14:textId="77777777" w:rsidR="00383C60" w:rsidRDefault="00000000">
      <w:r>
        <w:rPr>
          <w:noProof/>
        </w:rPr>
        <w:drawing>
          <wp:inline distT="0" distB="0" distL="0" distR="0" wp14:anchorId="4C1F8BAF" wp14:editId="713E976E">
            <wp:extent cx="5943600" cy="3129277"/>
            <wp:effectExtent l="0" t="0" r="0" b="0"/>
            <wp:docPr id="3" name="I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42BF113" w14:textId="77777777" w:rsidR="00383C60" w:rsidRDefault="00000000">
      <w:r>
        <w:rPr>
          <w:noProof/>
        </w:rPr>
        <w:drawing>
          <wp:inline distT="0" distB="0" distL="0" distR="0" wp14:anchorId="09445585" wp14:editId="1D917ADA">
            <wp:extent cx="5943600" cy="1668780"/>
            <wp:effectExtent l="0" t="0" r="0" b="7620"/>
            <wp:docPr id="4" name="I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CC0899" w14:textId="77777777" w:rsidR="00383C60" w:rsidRDefault="00000000">
      <w:r>
        <w:rPr>
          <w:noProof/>
        </w:rPr>
        <w:drawing>
          <wp:inline distT="0" distB="0" distL="0" distR="0" wp14:anchorId="7122C520" wp14:editId="5DF144D9">
            <wp:extent cx="5943600" cy="1901193"/>
            <wp:effectExtent l="0" t="0" r="0" b="3807"/>
            <wp:docPr id="5" name="I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2728CE1" w14:textId="77777777" w:rsidR="00383C60" w:rsidRDefault="00383C60"/>
    <w:p w14:paraId="3F936F87" w14:textId="77777777" w:rsidR="00383C60" w:rsidRDefault="00383C60"/>
    <w:p w14:paraId="162A5514" w14:textId="77777777" w:rsidR="00383C60" w:rsidRDefault="00383C60"/>
    <w:p w14:paraId="710E9B3B" w14:textId="77777777" w:rsidR="00383C60" w:rsidRDefault="00383C60"/>
    <w:p w14:paraId="586624C3" w14:textId="77777777" w:rsidR="00383C60" w:rsidRDefault="00383C60"/>
    <w:p w14:paraId="619D3045" w14:textId="77777777" w:rsidR="00383C60" w:rsidRDefault="00000000">
      <w:r>
        <w:rPr>
          <w:noProof/>
        </w:rPr>
        <w:drawing>
          <wp:inline distT="0" distB="0" distL="0" distR="0" wp14:anchorId="0BEB2C26" wp14:editId="5809762F">
            <wp:extent cx="5943600" cy="1988819"/>
            <wp:effectExtent l="0" t="0" r="0" b="0"/>
            <wp:docPr id="6" name="Imagine 6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51A254" w14:textId="77777777" w:rsidR="00383C60" w:rsidRDefault="00383C60">
      <w:pPr>
        <w:rPr>
          <w:b/>
          <w:bCs/>
          <w:sz w:val="34"/>
          <w:szCs w:val="34"/>
        </w:rPr>
      </w:pPr>
    </w:p>
    <w:p w14:paraId="64CD537E" w14:textId="77777777" w:rsidR="00383C60" w:rsidRDefault="00383C60">
      <w:pPr>
        <w:rPr>
          <w:b/>
          <w:bCs/>
          <w:sz w:val="34"/>
          <w:szCs w:val="34"/>
        </w:rPr>
      </w:pPr>
    </w:p>
    <w:p w14:paraId="340906F4" w14:textId="77777777" w:rsidR="00383C60" w:rsidRDefault="00000000">
      <w:r>
        <w:rPr>
          <w:noProof/>
        </w:rPr>
        <w:drawing>
          <wp:inline distT="0" distB="0" distL="0" distR="0" wp14:anchorId="7E07D4BE" wp14:editId="0D797DE7">
            <wp:extent cx="5943600" cy="1496699"/>
            <wp:effectExtent l="0" t="0" r="0" b="8251"/>
            <wp:docPr id="7" name="Imagine 7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5C93FC" w14:textId="77777777" w:rsidR="00383C60" w:rsidRDefault="00383C60">
      <w:pPr>
        <w:rPr>
          <w:b/>
          <w:bCs/>
          <w:sz w:val="34"/>
          <w:szCs w:val="34"/>
        </w:rPr>
      </w:pPr>
    </w:p>
    <w:p w14:paraId="4FA6001D" w14:textId="77777777" w:rsidR="00383C60" w:rsidRDefault="00383C60">
      <w:pPr>
        <w:rPr>
          <w:b/>
          <w:bCs/>
          <w:sz w:val="34"/>
          <w:szCs w:val="34"/>
        </w:rPr>
      </w:pPr>
    </w:p>
    <w:p w14:paraId="2E5F4302" w14:textId="77777777" w:rsidR="00383C60" w:rsidRDefault="00000000">
      <w:r>
        <w:rPr>
          <w:noProof/>
        </w:rPr>
        <w:drawing>
          <wp:inline distT="0" distB="0" distL="0" distR="0" wp14:anchorId="08DFCA95" wp14:editId="0C6B6A6F">
            <wp:extent cx="5943600" cy="1453511"/>
            <wp:effectExtent l="0" t="0" r="0" b="0"/>
            <wp:docPr id="8" name="Imagin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9A81D7" w14:textId="77777777" w:rsidR="00383C60" w:rsidRDefault="00383C60">
      <w:pPr>
        <w:rPr>
          <w:b/>
          <w:bCs/>
          <w:sz w:val="34"/>
          <w:szCs w:val="34"/>
          <w:lang w:val="ro-RO"/>
        </w:rPr>
      </w:pPr>
    </w:p>
    <w:p w14:paraId="1D73CDFA" w14:textId="77777777" w:rsidR="00383C60" w:rsidRDefault="00383C60"/>
    <w:p w14:paraId="7EB1C47C" w14:textId="77777777" w:rsidR="00383C60" w:rsidRDefault="00383C60"/>
    <w:p w14:paraId="04CBD2FE" w14:textId="77777777" w:rsidR="00383C60" w:rsidRDefault="00000000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c.</w:t>
      </w:r>
    </w:p>
    <w:p w14:paraId="1A6A1D30" w14:textId="77777777" w:rsidR="00383C60" w:rsidRDefault="00000000">
      <w:r>
        <w:rPr>
          <w:noProof/>
        </w:rPr>
        <w:drawing>
          <wp:inline distT="0" distB="0" distL="0" distR="0" wp14:anchorId="0FDECF90" wp14:editId="71CD735E">
            <wp:extent cx="5439390" cy="2917859"/>
            <wp:effectExtent l="0" t="0" r="8910" b="0"/>
            <wp:docPr id="9" name="Imagine 10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390" cy="29178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EE75C7" w14:textId="77777777" w:rsidR="00383C60" w:rsidRDefault="00000000">
      <w:r>
        <w:rPr>
          <w:noProof/>
        </w:rPr>
        <w:drawing>
          <wp:inline distT="0" distB="0" distL="0" distR="0" wp14:anchorId="71CFD5DB" wp14:editId="4D4C2460">
            <wp:extent cx="5470123" cy="2934346"/>
            <wp:effectExtent l="0" t="0" r="0" b="0"/>
            <wp:docPr id="10" name="Imagine 9" descr="O imagine care conține text&#10;&#10;Descriere generată auto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123" cy="2934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294E1A" w14:textId="77777777" w:rsidR="00383C60" w:rsidRDefault="00383C60">
      <w:pPr>
        <w:rPr>
          <w:b/>
          <w:bCs/>
          <w:sz w:val="34"/>
          <w:szCs w:val="34"/>
          <w:lang w:val="ro-RO"/>
        </w:rPr>
      </w:pPr>
    </w:p>
    <w:sectPr w:rsidR="00383C6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1BDBB" w14:textId="77777777" w:rsidR="00341D77" w:rsidRDefault="00341D77">
      <w:pPr>
        <w:spacing w:after="0" w:line="240" w:lineRule="auto"/>
      </w:pPr>
      <w:r>
        <w:separator/>
      </w:r>
    </w:p>
  </w:endnote>
  <w:endnote w:type="continuationSeparator" w:id="0">
    <w:p w14:paraId="2A9F1E9F" w14:textId="77777777" w:rsidR="00341D77" w:rsidRDefault="00341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4D4EF" w14:textId="77777777" w:rsidR="00341D77" w:rsidRDefault="00341D7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7EA790B" w14:textId="77777777" w:rsidR="00341D77" w:rsidRDefault="00341D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83C60"/>
    <w:rsid w:val="00341D77"/>
    <w:rsid w:val="00383C60"/>
    <w:rsid w:val="009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3B4A6"/>
  <w15:docId w15:val="{F2B546FE-562C-44D3-A0B0-383FD30F0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Beatrice</dc:creator>
  <dc:description/>
  <cp:lastModifiedBy>Andreea Beatrice</cp:lastModifiedBy>
  <cp:revision>2</cp:revision>
  <dcterms:created xsi:type="dcterms:W3CDTF">2022-11-06T16:58:00Z</dcterms:created>
  <dcterms:modified xsi:type="dcterms:W3CDTF">2022-11-06T16:58:00Z</dcterms:modified>
</cp:coreProperties>
</file>